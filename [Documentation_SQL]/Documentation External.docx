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7368E56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  <w:r w:rsidR="006B7267"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43A07247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B3C1A" w14:textId="77777777" w:rsidR="00526F11" w:rsidRPr="00167F32" w:rsidRDefault="00526F11" w:rsidP="00526F11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167F32">
              <w:rPr>
                <w:rFonts w:ascii="Arial Narrow" w:hAnsi="Arial Narrow" w:cs="Tahoma"/>
                <w:sz w:val="36"/>
              </w:rPr>
              <w:t>COMP6115 | COMP6115001</w:t>
            </w:r>
          </w:p>
          <w:p w14:paraId="36656A16" w14:textId="16E2C865" w:rsidR="000035F9" w:rsidRPr="00876A58" w:rsidRDefault="00526F11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167F32">
              <w:rPr>
                <w:rFonts w:ascii="Arial Narrow" w:hAnsi="Arial Narrow" w:cs="Tahoma"/>
                <w:sz w:val="36"/>
              </w:rPr>
              <w:t>Object Oriented Analysis &amp; Design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54EAC3F" w:rsidR="000035F9" w:rsidRPr="006B7267" w:rsidRDefault="00526F1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proofErr w:type="spellStart"/>
            <w:r w:rsidRPr="00CB40B2">
              <w:rPr>
                <w:rFonts w:ascii="Arial" w:hAnsi="Arial" w:cs="Arial"/>
                <w:i/>
                <w:sz w:val="18"/>
                <w:szCs w:val="18"/>
                <w:lang w:val="id-ID"/>
              </w:rPr>
              <w:t>Odd</w:t>
            </w:r>
            <w:proofErr w:type="spellEnd"/>
            <w:r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proofErr w:type="spellStart"/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Year</w:t>
            </w:r>
            <w:proofErr w:type="spellEnd"/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sz w:val="18"/>
                <w:szCs w:val="18"/>
                <w:lang w:val="id-ID"/>
              </w:rPr>
              <w:t>2024/2025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89709A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70D8B4F8" w:rsidR="009F37DD" w:rsidRPr="00740F48" w:rsidRDefault="00F1014B" w:rsidP="0089709A">
      <w:pPr>
        <w:spacing w:line="360" w:lineRule="auto"/>
        <w:ind w:firstLine="360"/>
        <w:jc w:val="both"/>
        <w:rPr>
          <w:sz w:val="28"/>
          <w:szCs w:val="28"/>
        </w:rPr>
      </w:pPr>
      <w:proofErr w:type="spellStart"/>
      <w:r>
        <w:t>CaLouselF</w:t>
      </w:r>
      <w:proofErr w:type="spellEnd"/>
    </w:p>
    <w:p w14:paraId="427A204C" w14:textId="7DF52455" w:rsidR="009F37DD" w:rsidRPr="00E55F16" w:rsidRDefault="009F37DD" w:rsidP="0089709A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77B69EBF" w:rsidR="00740F48" w:rsidRPr="009F37DD" w:rsidRDefault="0089709A" w:rsidP="0089709A">
      <w:pPr>
        <w:spacing w:line="360" w:lineRule="auto"/>
        <w:ind w:firstLine="360"/>
        <w:jc w:val="both"/>
      </w:pPr>
      <w:proofErr w:type="spellStart"/>
      <w:r w:rsidRPr="0089709A">
        <w:t>CaLouselF</w:t>
      </w:r>
      <w:proofErr w:type="spellEnd"/>
      <w:r w:rsidRPr="0089709A">
        <w:t xml:space="preserve"> is a comprehensive </w:t>
      </w:r>
      <w:r w:rsidR="00191292" w:rsidRPr="00191292">
        <w:t>marketplace application</w:t>
      </w:r>
      <w:r w:rsidR="00191292">
        <w:t xml:space="preserve"> </w:t>
      </w:r>
      <w:r w:rsidRPr="0089709A">
        <w:t>developed using Java and JavaFX, designed to facilitate seamless buying and selling interactions between users. The application implements a robust role-based access control system, featuring distinct interfaces and functionalities for buyers, sellers, and administrators.</w:t>
      </w:r>
    </w:p>
    <w:p w14:paraId="12AE8008" w14:textId="31090EA6" w:rsidR="009F37DD" w:rsidRPr="00682E72" w:rsidRDefault="003F34E7" w:rsidP="0089709A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16B2FE08" w:rsidR="00B2372A" w:rsidRPr="00DB74BF" w:rsidRDefault="0089709A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Authentication System</w:t>
      </w:r>
    </w:p>
    <w:p w14:paraId="3EF85B8E" w14:textId="39582E9B" w:rsidR="0089709A" w:rsidRDefault="0089709A" w:rsidP="0089709A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700C222" wp14:editId="0D153C56">
            <wp:extent cx="3255948" cy="2448792"/>
            <wp:effectExtent l="0" t="0" r="0" b="2540"/>
            <wp:docPr id="16699240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404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72" cy="2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FADB" w14:textId="330AC370" w:rsidR="0089709A" w:rsidRDefault="0089709A" w:rsidP="0089709A">
      <w:pPr>
        <w:spacing w:line="360" w:lineRule="auto"/>
        <w:ind w:left="360"/>
        <w:jc w:val="both"/>
      </w:pPr>
      <w:r>
        <w:t>The login screen provides secure authentication with the following features:</w:t>
      </w:r>
    </w:p>
    <w:p w14:paraId="0D647383" w14:textId="64C3E6F8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Clean and intuitive user interface</w:t>
      </w:r>
    </w:p>
    <w:p w14:paraId="61B014CC" w14:textId="0D06B502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Username and password validation</w:t>
      </w:r>
    </w:p>
    <w:p w14:paraId="3B1AB665" w14:textId="68FFD768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Error messaging for invalid credentials</w:t>
      </w:r>
    </w:p>
    <w:p w14:paraId="0AD403D5" w14:textId="4A8691F7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Direct access to registration for new users</w:t>
      </w:r>
    </w:p>
    <w:p w14:paraId="7A837DE8" w14:textId="416756E2" w:rsidR="0089709A" w:rsidRP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Special admin authentication pathway</w:t>
      </w:r>
    </w:p>
    <w:p w14:paraId="7FD7E0EC" w14:textId="77777777" w:rsidR="0089709A" w:rsidRPr="00682E72" w:rsidRDefault="0089709A" w:rsidP="0089709A">
      <w:pPr>
        <w:pStyle w:val="ListParagraph"/>
        <w:spacing w:line="360" w:lineRule="auto"/>
        <w:jc w:val="both"/>
      </w:pPr>
    </w:p>
    <w:p w14:paraId="0FB7EB16" w14:textId="52B59690" w:rsidR="0089709A" w:rsidRPr="00DB74BF" w:rsidRDefault="0089709A" w:rsidP="001206EE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User Registration</w:t>
      </w:r>
    </w:p>
    <w:p w14:paraId="4168C34F" w14:textId="19C1F335" w:rsidR="0089709A" w:rsidRDefault="0089709A" w:rsidP="0089709A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409BF3F9" wp14:editId="61BF9071">
            <wp:extent cx="3520867" cy="2662275"/>
            <wp:effectExtent l="0" t="0" r="0" b="5080"/>
            <wp:docPr id="15687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45" name="Picture 156875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56" cy="26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B8EB" w14:textId="3D3684E9" w:rsidR="0089709A" w:rsidRDefault="0089709A" w:rsidP="0089709A">
      <w:pPr>
        <w:spacing w:line="360" w:lineRule="auto"/>
        <w:ind w:left="360"/>
        <w:jc w:val="both"/>
      </w:pPr>
      <w:r>
        <w:t>The registration system includes comprehensive validation:</w:t>
      </w:r>
    </w:p>
    <w:p w14:paraId="0307BCC8" w14:textId="1C44DACF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Username: Minimum 3 characters</w:t>
      </w:r>
    </w:p>
    <w:p w14:paraId="5AE1FAFA" w14:textId="4CE7F893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Password: Minimum 8 characters with special character requirement </w:t>
      </w:r>
      <w:proofErr w:type="gramStart"/>
      <w:r>
        <w:t>(!@</w:t>
      </w:r>
      <w:proofErr w:type="gramEnd"/>
      <w:r>
        <w:t>#$%^&amp;*)</w:t>
      </w:r>
    </w:p>
    <w:p w14:paraId="2A663D1D" w14:textId="68EAC08F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Phone Number: Must start with +62 followed by 10 digits</w:t>
      </w:r>
    </w:p>
    <w:p w14:paraId="2F43486B" w14:textId="59C4E497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Address: Required field</w:t>
      </w:r>
    </w:p>
    <w:p w14:paraId="7F7E172D" w14:textId="0D2A0F02" w:rsidR="0089709A" w:rsidRDefault="0089709A" w:rsidP="0089709A">
      <w:pPr>
        <w:pStyle w:val="ListParagraph"/>
        <w:numPr>
          <w:ilvl w:val="0"/>
          <w:numId w:val="23"/>
        </w:numPr>
        <w:spacing w:line="360" w:lineRule="auto"/>
        <w:jc w:val="both"/>
      </w:pPr>
      <w:r>
        <w:t>Role Selection: Buyer or Seller</w:t>
      </w:r>
    </w:p>
    <w:p w14:paraId="0BCB4237" w14:textId="77777777" w:rsidR="0089709A" w:rsidRPr="00682E72" w:rsidRDefault="0089709A" w:rsidP="0089709A">
      <w:pPr>
        <w:pStyle w:val="ListParagraph"/>
        <w:spacing w:line="360" w:lineRule="auto"/>
        <w:jc w:val="both"/>
      </w:pPr>
    </w:p>
    <w:p w14:paraId="0B8F3D4A" w14:textId="439474BD" w:rsidR="002F11B8" w:rsidRPr="00DB74BF" w:rsidRDefault="0089709A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Seller Dashboard</w:t>
      </w:r>
    </w:p>
    <w:p w14:paraId="33466486" w14:textId="2B988720" w:rsidR="005B07FD" w:rsidRDefault="005B07FD" w:rsidP="005B07FD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15849C76" wp14:editId="45765302">
            <wp:extent cx="3478138" cy="2638405"/>
            <wp:effectExtent l="0" t="0" r="1905" b="3810"/>
            <wp:docPr id="16053382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38200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996" cy="26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8B1A" w14:textId="757DD89B" w:rsidR="005B07FD" w:rsidRDefault="005B07FD" w:rsidP="005B07FD">
      <w:pPr>
        <w:spacing w:line="360" w:lineRule="auto"/>
        <w:ind w:left="360"/>
        <w:jc w:val="both"/>
      </w:pPr>
      <w:r>
        <w:t>Sellers can manage their inventory through:</w:t>
      </w:r>
    </w:p>
    <w:p w14:paraId="78F6148C" w14:textId="6C2EDF60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Item listing with status indicators (pending, approved, declined, sold)</w:t>
      </w:r>
    </w:p>
    <w:p w14:paraId="137F303B" w14:textId="707CFD3F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lastRenderedPageBreak/>
        <w:t>Edit and delete functionality for approved items</w:t>
      </w:r>
    </w:p>
    <w:p w14:paraId="1169F42B" w14:textId="100630D5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Color-coded status display</w:t>
      </w:r>
    </w:p>
    <w:p w14:paraId="4D5F72AF" w14:textId="62927118" w:rsidR="0089709A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Refresh capability for real-time updates</w:t>
      </w:r>
    </w:p>
    <w:p w14:paraId="0A7BF7E8" w14:textId="77777777" w:rsidR="005B07FD" w:rsidRDefault="005B07FD" w:rsidP="005B07FD">
      <w:pPr>
        <w:spacing w:line="360" w:lineRule="auto"/>
        <w:ind w:left="360"/>
        <w:jc w:val="both"/>
      </w:pPr>
    </w:p>
    <w:p w14:paraId="46DC51CA" w14:textId="705AC56D" w:rsidR="0089709A" w:rsidRPr="00DB74BF" w:rsidRDefault="005B07FD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Admin Dashboard</w:t>
      </w:r>
    </w:p>
    <w:p w14:paraId="4422FEC0" w14:textId="7BED39C5" w:rsidR="005B07FD" w:rsidRDefault="005B07FD" w:rsidP="005B07FD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56CE263D" wp14:editId="7B068DAE">
            <wp:extent cx="3640508" cy="2774824"/>
            <wp:effectExtent l="0" t="0" r="4445" b="0"/>
            <wp:docPr id="15635909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0992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790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B1FA" w14:textId="3CC8463E" w:rsidR="005B07FD" w:rsidRDefault="005B07FD" w:rsidP="005B07FD">
      <w:pPr>
        <w:spacing w:line="360" w:lineRule="auto"/>
        <w:ind w:left="360"/>
        <w:jc w:val="both"/>
      </w:pPr>
      <w:r>
        <w:t>Administrators have access to:</w:t>
      </w:r>
    </w:p>
    <w:p w14:paraId="33AFA215" w14:textId="0C62AE6D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Pending item review queue</w:t>
      </w:r>
    </w:p>
    <w:p w14:paraId="73E9C66F" w14:textId="35630899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Approve/Decline buttons</w:t>
      </w:r>
    </w:p>
    <w:p w14:paraId="6A6E831D" w14:textId="4339A410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Reason input field for declined items</w:t>
      </w:r>
    </w:p>
    <w:p w14:paraId="01A080D5" w14:textId="44274376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Clear status indicators</w:t>
      </w:r>
    </w:p>
    <w:p w14:paraId="0A618C1D" w14:textId="77777777" w:rsidR="005B07FD" w:rsidRDefault="005B07FD" w:rsidP="005B07FD">
      <w:pPr>
        <w:spacing w:line="360" w:lineRule="auto"/>
        <w:ind w:left="360"/>
        <w:jc w:val="both"/>
      </w:pPr>
    </w:p>
    <w:p w14:paraId="74926387" w14:textId="3C11C855" w:rsidR="005B07FD" w:rsidRPr="00DB74BF" w:rsidRDefault="005B07FD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Buyer Features</w:t>
      </w:r>
    </w:p>
    <w:p w14:paraId="6FF3D885" w14:textId="5B27525C" w:rsidR="005B07FD" w:rsidRDefault="005B07FD" w:rsidP="005B07F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E8F8145" wp14:editId="6F2F0CAF">
            <wp:extent cx="3674349" cy="2761241"/>
            <wp:effectExtent l="0" t="0" r="0" b="0"/>
            <wp:docPr id="19847850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85049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310" cy="28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27BD" w14:textId="4D3EEE7F" w:rsidR="005B07FD" w:rsidRDefault="005B07FD" w:rsidP="005B07FD">
      <w:pPr>
        <w:spacing w:line="360" w:lineRule="auto"/>
        <w:ind w:left="360"/>
        <w:jc w:val="both"/>
      </w:pPr>
      <w:r>
        <w:lastRenderedPageBreak/>
        <w:t>Buyers can interact with the platform through:</w:t>
      </w:r>
    </w:p>
    <w:p w14:paraId="1BAE5388" w14:textId="0125CB90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Browse available items</w:t>
      </w:r>
    </w:p>
    <w:p w14:paraId="09C74208" w14:textId="32D94EFB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Add items to </w:t>
      </w:r>
      <w:proofErr w:type="spellStart"/>
      <w:r>
        <w:t>wishlist</w:t>
      </w:r>
      <w:proofErr w:type="spellEnd"/>
    </w:p>
    <w:p w14:paraId="3C3CD42B" w14:textId="0BC9536A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Make purchase offers</w:t>
      </w:r>
    </w:p>
    <w:p w14:paraId="43E298AB" w14:textId="0E379D43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Direct purchase option</w:t>
      </w:r>
    </w:p>
    <w:p w14:paraId="0C917E51" w14:textId="77777777" w:rsidR="005B07FD" w:rsidRDefault="005B07FD" w:rsidP="005B07FD">
      <w:pPr>
        <w:spacing w:line="360" w:lineRule="auto"/>
        <w:ind w:left="360"/>
        <w:jc w:val="both"/>
      </w:pPr>
    </w:p>
    <w:p w14:paraId="4AD15458" w14:textId="41043992" w:rsidR="005B07FD" w:rsidRPr="00DB74BF" w:rsidRDefault="005B07FD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Wishlist Management</w:t>
      </w:r>
    </w:p>
    <w:p w14:paraId="63A2DB00" w14:textId="359D2F1E" w:rsidR="005B07FD" w:rsidRDefault="005B07FD" w:rsidP="005B07FD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6A257361" wp14:editId="3982EF9C">
            <wp:extent cx="3802879" cy="2862444"/>
            <wp:effectExtent l="0" t="0" r="0" b="0"/>
            <wp:docPr id="20908558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55875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171" cy="28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B7E6" w14:textId="2CA313D4" w:rsidR="005B07FD" w:rsidRDefault="005B07FD" w:rsidP="005B07FD">
      <w:pPr>
        <w:spacing w:line="360" w:lineRule="auto"/>
        <w:ind w:left="360"/>
        <w:jc w:val="both"/>
      </w:pPr>
      <w:r>
        <w:t xml:space="preserve">The </w:t>
      </w:r>
      <w:proofErr w:type="spellStart"/>
      <w:r>
        <w:t>wishlist</w:t>
      </w:r>
      <w:proofErr w:type="spellEnd"/>
      <w:r>
        <w:t xml:space="preserve"> feature includes:</w:t>
      </w:r>
    </w:p>
    <w:p w14:paraId="3FA9C414" w14:textId="27F3C86E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Saved item display</w:t>
      </w:r>
    </w:p>
    <w:p w14:paraId="6ED3FEB7" w14:textId="398C55CC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Item details with pricing</w:t>
      </w:r>
    </w:p>
    <w:p w14:paraId="55DFAF4F" w14:textId="4E5ACA00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Remove from </w:t>
      </w:r>
      <w:proofErr w:type="spellStart"/>
      <w:r>
        <w:t>wishlist</w:t>
      </w:r>
      <w:proofErr w:type="spellEnd"/>
      <w:r>
        <w:t xml:space="preserve"> functionality</w:t>
      </w:r>
    </w:p>
    <w:p w14:paraId="09C11B88" w14:textId="6F46A2B2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Easy access to purchase options</w:t>
      </w:r>
    </w:p>
    <w:p w14:paraId="0159034F" w14:textId="77777777" w:rsidR="005B07FD" w:rsidRDefault="005B07FD" w:rsidP="005B07FD">
      <w:pPr>
        <w:spacing w:line="360" w:lineRule="auto"/>
        <w:ind w:left="360"/>
        <w:jc w:val="both"/>
      </w:pPr>
    </w:p>
    <w:p w14:paraId="28301921" w14:textId="177D8EB8" w:rsidR="0089709A" w:rsidRPr="00DB74BF" w:rsidRDefault="005B07FD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Purchase History</w:t>
      </w:r>
    </w:p>
    <w:p w14:paraId="67106CCD" w14:textId="16136CDE" w:rsidR="005B07FD" w:rsidRDefault="005B07FD" w:rsidP="005B07FD">
      <w:pPr>
        <w:pStyle w:val="ListParagraph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444A75" wp14:editId="0F012206">
            <wp:extent cx="3965249" cy="2997089"/>
            <wp:effectExtent l="0" t="0" r="0" b="635"/>
            <wp:docPr id="14514071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0711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81" cy="30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99C7" w14:textId="038581FD" w:rsidR="005B07FD" w:rsidRDefault="005B07FD" w:rsidP="005B07FD">
      <w:pPr>
        <w:spacing w:line="360" w:lineRule="auto"/>
        <w:ind w:left="360"/>
        <w:jc w:val="both"/>
      </w:pPr>
      <w:r>
        <w:t>Transaction tracking includes:</w:t>
      </w:r>
    </w:p>
    <w:p w14:paraId="59B24481" w14:textId="563007AA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Complete purchase history</w:t>
      </w:r>
    </w:p>
    <w:p w14:paraId="26FAE135" w14:textId="3E1F6401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Transaction timestamps</w:t>
      </w:r>
    </w:p>
    <w:p w14:paraId="019E67A7" w14:textId="132D96BF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Item details and pricing</w:t>
      </w:r>
    </w:p>
    <w:p w14:paraId="0BDEC10E" w14:textId="604D905B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Chronological ordering</w:t>
      </w:r>
    </w:p>
    <w:p w14:paraId="24AF23AC" w14:textId="77777777" w:rsidR="005B07FD" w:rsidRDefault="005B07FD" w:rsidP="005B07FD">
      <w:pPr>
        <w:pStyle w:val="ListParagraph"/>
        <w:spacing w:line="360" w:lineRule="auto"/>
        <w:jc w:val="both"/>
      </w:pPr>
    </w:p>
    <w:p w14:paraId="00655D40" w14:textId="01034EB3" w:rsidR="005B07FD" w:rsidRPr="00DB74BF" w:rsidRDefault="005B07FD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Offer System</w:t>
      </w:r>
    </w:p>
    <w:p w14:paraId="66DD7528" w14:textId="4E39782C" w:rsidR="005B07FD" w:rsidRDefault="005B07FD" w:rsidP="005B07FD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0DC41D02" wp14:editId="43898D5E">
            <wp:extent cx="3896883" cy="2957234"/>
            <wp:effectExtent l="0" t="0" r="2540" b="1905"/>
            <wp:docPr id="1531678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875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974" cy="30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E897" w14:textId="74824925" w:rsidR="005B07FD" w:rsidRDefault="005B07FD" w:rsidP="005B07FD">
      <w:pPr>
        <w:pStyle w:val="ListParagraph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3D0ED8" wp14:editId="7943D299">
            <wp:extent cx="3982340" cy="3011214"/>
            <wp:effectExtent l="0" t="0" r="5715" b="0"/>
            <wp:docPr id="20825805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80595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19" cy="30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79A" w14:textId="5427E16C" w:rsidR="005B07FD" w:rsidRDefault="005B07FD" w:rsidP="005B07FD">
      <w:pPr>
        <w:spacing w:line="360" w:lineRule="auto"/>
        <w:ind w:left="360"/>
        <w:jc w:val="both"/>
      </w:pPr>
      <w:r>
        <w:t>The offer system provides:</w:t>
      </w:r>
    </w:p>
    <w:p w14:paraId="28E588E5" w14:textId="24B3575D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Current price display</w:t>
      </w:r>
    </w:p>
    <w:p w14:paraId="08C18CE4" w14:textId="7B995B01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Highest offer indication</w:t>
      </w:r>
    </w:p>
    <w:p w14:paraId="0446B630" w14:textId="15493AE3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Offer submission interface</w:t>
      </w:r>
    </w:p>
    <w:p w14:paraId="27C7FB1F" w14:textId="46E3FEE7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Seller </w:t>
      </w:r>
      <w:proofErr w:type="gramStart"/>
      <w:r>
        <w:t>offer</w:t>
      </w:r>
      <w:proofErr w:type="gramEnd"/>
      <w:r>
        <w:t xml:space="preserve"> management</w:t>
      </w:r>
    </w:p>
    <w:p w14:paraId="45F8423E" w14:textId="286D034F" w:rsidR="005B07FD" w:rsidRDefault="005B07FD" w:rsidP="005B07FD">
      <w:pPr>
        <w:pStyle w:val="ListParagraph"/>
        <w:numPr>
          <w:ilvl w:val="0"/>
          <w:numId w:val="23"/>
        </w:numPr>
        <w:spacing w:line="360" w:lineRule="auto"/>
        <w:jc w:val="both"/>
      </w:pPr>
      <w:r>
        <w:t>Accept/Decline functionality with reason</w:t>
      </w:r>
    </w:p>
    <w:p w14:paraId="285B8D32" w14:textId="77777777" w:rsidR="005B07FD" w:rsidRDefault="005B07FD" w:rsidP="005B07FD">
      <w:pPr>
        <w:spacing w:line="360" w:lineRule="auto"/>
        <w:ind w:left="360"/>
        <w:jc w:val="both"/>
      </w:pPr>
    </w:p>
    <w:p w14:paraId="536450ED" w14:textId="374189E3" w:rsidR="005B07FD" w:rsidRPr="00DB74BF" w:rsidRDefault="00B55973" w:rsidP="0089709A">
      <w:pPr>
        <w:pStyle w:val="ListParagraph"/>
        <w:numPr>
          <w:ilvl w:val="0"/>
          <w:numId w:val="20"/>
        </w:numPr>
        <w:spacing w:line="360" w:lineRule="auto"/>
        <w:jc w:val="both"/>
        <w:rPr>
          <w:b/>
          <w:bCs/>
        </w:rPr>
      </w:pPr>
      <w:r w:rsidRPr="00DB74BF">
        <w:rPr>
          <w:b/>
          <w:bCs/>
        </w:rPr>
        <w:t>Item Management</w:t>
      </w:r>
    </w:p>
    <w:p w14:paraId="396FDBA1" w14:textId="03DBF315" w:rsidR="00DB74BF" w:rsidRDefault="00DB74BF" w:rsidP="00B55973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80931DD" wp14:editId="6BD56C48">
            <wp:extent cx="4058687" cy="3088640"/>
            <wp:effectExtent l="0" t="0" r="5715" b="0"/>
            <wp:docPr id="34181919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9195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69" cy="31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AE5" w14:textId="57B0EC8E" w:rsidR="00B55973" w:rsidRDefault="00B55973" w:rsidP="00B55973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8B4C556" wp14:editId="7072A57E">
            <wp:extent cx="4073129" cy="3084805"/>
            <wp:effectExtent l="0" t="0" r="3810" b="1905"/>
            <wp:docPr id="213648149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1496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536" cy="31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D8B" w14:textId="1336B415" w:rsidR="00B55973" w:rsidRDefault="00B55973" w:rsidP="00B55973">
      <w:pPr>
        <w:spacing w:line="360" w:lineRule="auto"/>
        <w:ind w:left="360"/>
        <w:jc w:val="both"/>
      </w:pPr>
      <w:r>
        <w:t>Sellers can manage items through:</w:t>
      </w:r>
    </w:p>
    <w:p w14:paraId="1135BA41" w14:textId="767F0C22" w:rsidR="00DB74BF" w:rsidRDefault="00DB74BF" w:rsidP="00DB74BF">
      <w:pPr>
        <w:pStyle w:val="ListParagraph"/>
        <w:numPr>
          <w:ilvl w:val="0"/>
          <w:numId w:val="23"/>
        </w:numPr>
        <w:spacing w:line="360" w:lineRule="auto"/>
        <w:jc w:val="both"/>
      </w:pPr>
      <w:r>
        <w:t>Upload new item</w:t>
      </w:r>
    </w:p>
    <w:p w14:paraId="12261C65" w14:textId="48F48B0C" w:rsidR="00B55973" w:rsidRDefault="00B55973" w:rsidP="00B55973">
      <w:pPr>
        <w:pStyle w:val="ListParagraph"/>
        <w:numPr>
          <w:ilvl w:val="0"/>
          <w:numId w:val="23"/>
        </w:numPr>
        <w:spacing w:line="360" w:lineRule="auto"/>
        <w:jc w:val="both"/>
      </w:pPr>
      <w:r>
        <w:t>Item details editing</w:t>
      </w:r>
    </w:p>
    <w:p w14:paraId="5B1BFB92" w14:textId="491B2139" w:rsidR="00B55973" w:rsidRDefault="00B55973" w:rsidP="00B55973">
      <w:pPr>
        <w:pStyle w:val="ListParagraph"/>
        <w:numPr>
          <w:ilvl w:val="0"/>
          <w:numId w:val="23"/>
        </w:numPr>
        <w:spacing w:line="360" w:lineRule="auto"/>
        <w:jc w:val="both"/>
      </w:pPr>
      <w:r>
        <w:t>Price updates</w:t>
      </w:r>
    </w:p>
    <w:p w14:paraId="5B8F08AC" w14:textId="1165645E" w:rsidR="00B55973" w:rsidRDefault="00B55973" w:rsidP="00B55973">
      <w:pPr>
        <w:pStyle w:val="ListParagraph"/>
        <w:numPr>
          <w:ilvl w:val="0"/>
          <w:numId w:val="23"/>
        </w:numPr>
        <w:spacing w:line="360" w:lineRule="auto"/>
        <w:jc w:val="both"/>
      </w:pPr>
      <w:r>
        <w:t>Category and size modification</w:t>
      </w:r>
    </w:p>
    <w:p w14:paraId="6C001541" w14:textId="676A324B" w:rsidR="00B55973" w:rsidRDefault="00B55973" w:rsidP="00B55973">
      <w:pPr>
        <w:pStyle w:val="ListParagraph"/>
        <w:numPr>
          <w:ilvl w:val="0"/>
          <w:numId w:val="23"/>
        </w:numPr>
        <w:spacing w:line="360" w:lineRule="auto"/>
        <w:jc w:val="both"/>
      </w:pPr>
      <w:r>
        <w:t>Save/Cancel functionality</w:t>
      </w:r>
    </w:p>
    <w:p w14:paraId="4943C511" w14:textId="77777777" w:rsidR="00B55973" w:rsidRDefault="00B55973" w:rsidP="00B55973">
      <w:pPr>
        <w:spacing w:line="360" w:lineRule="auto"/>
        <w:ind w:left="360"/>
        <w:jc w:val="both"/>
      </w:pPr>
    </w:p>
    <w:p w14:paraId="1022FD41" w14:textId="41D0F1B3" w:rsidR="005B07FD" w:rsidRPr="00DB74BF" w:rsidRDefault="00DB74BF" w:rsidP="00DB74BF">
      <w:pPr>
        <w:pStyle w:val="ListParagraph"/>
        <w:numPr>
          <w:ilvl w:val="0"/>
          <w:numId w:val="19"/>
        </w:numPr>
        <w:spacing w:line="360" w:lineRule="auto"/>
        <w:jc w:val="both"/>
        <w:rPr>
          <w:b/>
          <w:bCs/>
          <w:sz w:val="28"/>
          <w:szCs w:val="28"/>
        </w:rPr>
      </w:pPr>
      <w:r w:rsidRPr="00DB74BF">
        <w:rPr>
          <w:b/>
          <w:bCs/>
          <w:sz w:val="28"/>
          <w:szCs w:val="28"/>
        </w:rPr>
        <w:t>Additional Assumptions and Implementation Details</w:t>
      </w:r>
    </w:p>
    <w:p w14:paraId="3931B285" w14:textId="77777777" w:rsidR="00DB74BF" w:rsidRPr="00DB74BF" w:rsidRDefault="00DB74BF" w:rsidP="00DB74BF">
      <w:pPr>
        <w:pStyle w:val="ListParagraph"/>
        <w:numPr>
          <w:ilvl w:val="0"/>
          <w:numId w:val="24"/>
        </w:numPr>
        <w:rPr>
          <w:b/>
          <w:bCs/>
        </w:rPr>
      </w:pPr>
      <w:r w:rsidRPr="00DB74BF">
        <w:rPr>
          <w:b/>
          <w:bCs/>
        </w:rPr>
        <w:t>Database Management</w:t>
      </w:r>
    </w:p>
    <w:p w14:paraId="7091F8D3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Automatic UUID generation for all IDs</w:t>
      </w:r>
    </w:p>
    <w:p w14:paraId="2B03AAA5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Cascading deletions for related records</w:t>
      </w:r>
    </w:p>
    <w:p w14:paraId="46B6364F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Transaction isolation for concurrent operations</w:t>
      </w:r>
    </w:p>
    <w:p w14:paraId="1FE93FCF" w14:textId="6C73AD80" w:rsidR="00DB74BF" w:rsidRPr="00DB74BF" w:rsidRDefault="00DB74BF" w:rsidP="00DB74BF">
      <w:pPr>
        <w:ind w:left="360"/>
      </w:pPr>
    </w:p>
    <w:p w14:paraId="36B22546" w14:textId="77777777" w:rsidR="00DB74BF" w:rsidRPr="00DB74BF" w:rsidRDefault="00DB74BF" w:rsidP="00DB74BF">
      <w:pPr>
        <w:pStyle w:val="ListParagraph"/>
        <w:numPr>
          <w:ilvl w:val="0"/>
          <w:numId w:val="24"/>
        </w:numPr>
        <w:rPr>
          <w:b/>
          <w:bCs/>
        </w:rPr>
      </w:pPr>
      <w:r w:rsidRPr="00DB74BF">
        <w:rPr>
          <w:b/>
          <w:bCs/>
        </w:rPr>
        <w:t>Security Considerations</w:t>
      </w:r>
    </w:p>
    <w:p w14:paraId="51B992E0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Password hashing implementation ready</w:t>
      </w:r>
    </w:p>
    <w:p w14:paraId="57447CA1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Session management capability</w:t>
      </w:r>
    </w:p>
    <w:p w14:paraId="796E23D9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 xml:space="preserve">Input </w:t>
      </w:r>
      <w:proofErr w:type="gramStart"/>
      <w:r>
        <w:t>sanitization</w:t>
      </w:r>
      <w:proofErr w:type="gramEnd"/>
      <w:r>
        <w:t xml:space="preserve"> for all fields</w:t>
      </w:r>
    </w:p>
    <w:p w14:paraId="3BA9F4E1" w14:textId="3F19728E" w:rsidR="00DB74BF" w:rsidRPr="00DB74BF" w:rsidRDefault="00DB74BF" w:rsidP="00DB74BF">
      <w:pPr>
        <w:ind w:left="360"/>
      </w:pPr>
    </w:p>
    <w:p w14:paraId="74F98416" w14:textId="77777777" w:rsidR="00DB74BF" w:rsidRPr="00DB74BF" w:rsidRDefault="00DB74BF" w:rsidP="00DB74BF">
      <w:pPr>
        <w:pStyle w:val="ListParagraph"/>
        <w:numPr>
          <w:ilvl w:val="0"/>
          <w:numId w:val="24"/>
        </w:numPr>
        <w:rPr>
          <w:b/>
          <w:bCs/>
        </w:rPr>
      </w:pPr>
      <w:r w:rsidRPr="00DB74BF">
        <w:rPr>
          <w:b/>
          <w:bCs/>
        </w:rPr>
        <w:t>Performance Optimizations</w:t>
      </w:r>
    </w:p>
    <w:p w14:paraId="02F0C581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Lazy loading for item lists</w:t>
      </w:r>
    </w:p>
    <w:p w14:paraId="69D5A4BA" w14:textId="77777777" w:rsidR="00DB74BF" w:rsidRDefault="00DB74BF" w:rsidP="00DB74BF">
      <w:pPr>
        <w:pStyle w:val="ListParagraph"/>
        <w:numPr>
          <w:ilvl w:val="0"/>
          <w:numId w:val="23"/>
        </w:numPr>
      </w:pPr>
      <w:r>
        <w:t>Efficient query optimization</w:t>
      </w:r>
    </w:p>
    <w:p w14:paraId="71E89271" w14:textId="3B9D54E4" w:rsidR="0089709A" w:rsidRDefault="00DB74BF" w:rsidP="00DB74BF">
      <w:pPr>
        <w:pStyle w:val="ListParagraph"/>
        <w:numPr>
          <w:ilvl w:val="0"/>
          <w:numId w:val="23"/>
        </w:numPr>
      </w:pPr>
      <w:r>
        <w:t>Connection pooling ready</w:t>
      </w:r>
    </w:p>
    <w:p w14:paraId="29851C24" w14:textId="77777777" w:rsidR="007B752A" w:rsidRDefault="007B752A" w:rsidP="007B752A"/>
    <w:p w14:paraId="1D759AB0" w14:textId="6AA33C57" w:rsidR="00D012D2" w:rsidRPr="00D012D2" w:rsidRDefault="00D012D2" w:rsidP="00D012D2">
      <w:pPr>
        <w:pStyle w:val="ListParagraph"/>
        <w:numPr>
          <w:ilvl w:val="0"/>
          <w:numId w:val="19"/>
        </w:numPr>
        <w:rPr>
          <w:b/>
          <w:bCs/>
          <w:sz w:val="28"/>
          <w:szCs w:val="28"/>
        </w:rPr>
      </w:pPr>
      <w:r w:rsidRPr="00D012D2">
        <w:rPr>
          <w:b/>
          <w:bCs/>
          <w:sz w:val="28"/>
          <w:szCs w:val="28"/>
        </w:rPr>
        <w:t>Usage</w:t>
      </w:r>
    </w:p>
    <w:p w14:paraId="4FB8770A" w14:textId="1983278E" w:rsidR="00D012D2" w:rsidRPr="00D012D2" w:rsidRDefault="00D012D2" w:rsidP="00D012D2">
      <w:pPr>
        <w:pStyle w:val="ListParagraph"/>
        <w:numPr>
          <w:ilvl w:val="0"/>
          <w:numId w:val="26"/>
        </w:numPr>
        <w:rPr>
          <w:b/>
          <w:bCs/>
        </w:rPr>
      </w:pPr>
      <w:r w:rsidRPr="00D012D2">
        <w:rPr>
          <w:b/>
          <w:bCs/>
        </w:rPr>
        <w:t>For Buyers</w:t>
      </w:r>
    </w:p>
    <w:p w14:paraId="7372F83C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Register a new account with "Buyer" role</w:t>
      </w:r>
    </w:p>
    <w:p w14:paraId="1CAA110E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Browse available items</w:t>
      </w:r>
    </w:p>
    <w:p w14:paraId="435D1848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lastRenderedPageBreak/>
        <w:t xml:space="preserve">Add items to </w:t>
      </w:r>
      <w:proofErr w:type="spellStart"/>
      <w:r>
        <w:t>wishlist</w:t>
      </w:r>
      <w:proofErr w:type="spellEnd"/>
    </w:p>
    <w:p w14:paraId="657965F5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Make offers or purchase items directly</w:t>
      </w:r>
    </w:p>
    <w:p w14:paraId="6035985C" w14:textId="7D49661B" w:rsidR="00D012D2" w:rsidRDefault="00D012D2" w:rsidP="00D012D2">
      <w:pPr>
        <w:pStyle w:val="ListParagraph"/>
        <w:numPr>
          <w:ilvl w:val="0"/>
          <w:numId w:val="23"/>
        </w:numPr>
      </w:pPr>
      <w:r>
        <w:t>View purchase history</w:t>
      </w:r>
    </w:p>
    <w:p w14:paraId="1F3DEA8D" w14:textId="77777777" w:rsidR="00D012D2" w:rsidRDefault="00D012D2" w:rsidP="00D012D2">
      <w:pPr>
        <w:ind w:left="360"/>
      </w:pPr>
    </w:p>
    <w:p w14:paraId="76096A02" w14:textId="3BC7EC2F" w:rsidR="00D012D2" w:rsidRPr="00D012D2" w:rsidRDefault="00D012D2" w:rsidP="00D012D2">
      <w:pPr>
        <w:pStyle w:val="ListParagraph"/>
        <w:numPr>
          <w:ilvl w:val="0"/>
          <w:numId w:val="26"/>
        </w:numPr>
        <w:rPr>
          <w:b/>
          <w:bCs/>
        </w:rPr>
      </w:pPr>
      <w:r w:rsidRPr="00D012D2">
        <w:rPr>
          <w:b/>
          <w:bCs/>
        </w:rPr>
        <w:t>For Sellers</w:t>
      </w:r>
    </w:p>
    <w:p w14:paraId="7F0E241B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Register a new account with "Seller" role</w:t>
      </w:r>
    </w:p>
    <w:p w14:paraId="5C8C1DE9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Upload items for sale</w:t>
      </w:r>
    </w:p>
    <w:p w14:paraId="06646876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Wait for admin approval</w:t>
      </w:r>
    </w:p>
    <w:p w14:paraId="55083129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Manage item listings</w:t>
      </w:r>
    </w:p>
    <w:p w14:paraId="66839B67" w14:textId="3652D7DF" w:rsidR="00D012D2" w:rsidRDefault="00D012D2" w:rsidP="00D012D2">
      <w:pPr>
        <w:pStyle w:val="ListParagraph"/>
        <w:numPr>
          <w:ilvl w:val="0"/>
          <w:numId w:val="23"/>
        </w:numPr>
      </w:pPr>
      <w:r>
        <w:t>Accept or decline offers</w:t>
      </w:r>
    </w:p>
    <w:p w14:paraId="131351C6" w14:textId="77777777" w:rsidR="00D012D2" w:rsidRDefault="00D012D2" w:rsidP="00D012D2">
      <w:pPr>
        <w:ind w:left="360"/>
      </w:pPr>
    </w:p>
    <w:p w14:paraId="03283AAA" w14:textId="40EE8E42" w:rsidR="00D012D2" w:rsidRPr="00D012D2" w:rsidRDefault="00D012D2" w:rsidP="00D012D2">
      <w:pPr>
        <w:pStyle w:val="ListParagraph"/>
        <w:numPr>
          <w:ilvl w:val="0"/>
          <w:numId w:val="26"/>
        </w:numPr>
        <w:rPr>
          <w:b/>
          <w:bCs/>
        </w:rPr>
      </w:pPr>
      <w:r w:rsidRPr="00D012D2">
        <w:rPr>
          <w:b/>
          <w:bCs/>
        </w:rPr>
        <w:t>For Administrators</w:t>
      </w:r>
    </w:p>
    <w:p w14:paraId="0700C614" w14:textId="0A54667F" w:rsidR="00D012D2" w:rsidRDefault="00D012D2" w:rsidP="00D012D2">
      <w:pPr>
        <w:pStyle w:val="ListParagraph"/>
        <w:numPr>
          <w:ilvl w:val="0"/>
          <w:numId w:val="23"/>
        </w:numPr>
      </w:pPr>
      <w:r>
        <w:t>Login with admin credentials</w:t>
      </w:r>
      <w:r>
        <w:t xml:space="preserve"> </w:t>
      </w:r>
      <w:r w:rsidRPr="00D012D2">
        <w:t>(username: admin, password: admin)</w:t>
      </w:r>
    </w:p>
    <w:p w14:paraId="43BBA457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Review pending items</w:t>
      </w:r>
    </w:p>
    <w:p w14:paraId="109C647E" w14:textId="77777777" w:rsidR="00D012D2" w:rsidRDefault="00D012D2" w:rsidP="00D012D2">
      <w:pPr>
        <w:pStyle w:val="ListParagraph"/>
        <w:numPr>
          <w:ilvl w:val="0"/>
          <w:numId w:val="23"/>
        </w:numPr>
      </w:pPr>
      <w:r>
        <w:t>Approve or decline items with reasons</w:t>
      </w:r>
    </w:p>
    <w:p w14:paraId="6966F237" w14:textId="5AC7E2CE" w:rsidR="00D012D2" w:rsidRDefault="00D012D2" w:rsidP="00D012D2">
      <w:pPr>
        <w:pStyle w:val="ListParagraph"/>
        <w:numPr>
          <w:ilvl w:val="0"/>
          <w:numId w:val="23"/>
        </w:numPr>
      </w:pPr>
      <w:r>
        <w:t>Monitor system activity</w:t>
      </w:r>
    </w:p>
    <w:p w14:paraId="4C09AD10" w14:textId="77777777" w:rsidR="00D012D2" w:rsidRDefault="00D012D2" w:rsidP="007B752A"/>
    <w:p w14:paraId="274D0674" w14:textId="2B7BEBDD" w:rsidR="007B752A" w:rsidRPr="007B752A" w:rsidRDefault="007B752A" w:rsidP="007B752A">
      <w:pPr>
        <w:pStyle w:val="ListParagraph"/>
        <w:numPr>
          <w:ilvl w:val="0"/>
          <w:numId w:val="19"/>
        </w:numPr>
        <w:jc w:val="both"/>
        <w:rPr>
          <w:b/>
          <w:bCs/>
          <w:sz w:val="28"/>
          <w:szCs w:val="28"/>
        </w:rPr>
      </w:pPr>
      <w:r w:rsidRPr="007B752A">
        <w:rPr>
          <w:b/>
          <w:bCs/>
          <w:sz w:val="28"/>
          <w:szCs w:val="28"/>
        </w:rPr>
        <w:t>Installation</w:t>
      </w:r>
    </w:p>
    <w:p w14:paraId="41820DC4" w14:textId="277ACB1B" w:rsidR="007B752A" w:rsidRPr="007B752A" w:rsidRDefault="007B752A" w:rsidP="007B752A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7B752A">
        <w:rPr>
          <w:b/>
          <w:bCs/>
        </w:rPr>
        <w:t>Clone the repository</w:t>
      </w:r>
    </w:p>
    <w:p w14:paraId="6DC47D8E" w14:textId="00A85009" w:rsidR="007B752A" w:rsidRDefault="007B752A" w:rsidP="007B752A">
      <w:pPr>
        <w:pStyle w:val="ListParagraph"/>
        <w:jc w:val="both"/>
        <w:rPr>
          <w:lang w:val="en-ID"/>
        </w:rPr>
      </w:pPr>
      <w:r w:rsidRPr="007B752A">
        <w:rPr>
          <w:lang w:val="en-ID"/>
        </w:rPr>
        <w:t>git clone https://github.com/reynaldomarchell/calouself.git</w:t>
      </w:r>
    </w:p>
    <w:p w14:paraId="7DACCCC3" w14:textId="77777777" w:rsidR="007B752A" w:rsidRPr="007B752A" w:rsidRDefault="007B752A" w:rsidP="007B752A">
      <w:pPr>
        <w:pStyle w:val="ListParagraph"/>
        <w:jc w:val="both"/>
        <w:rPr>
          <w:lang w:val="en-ID"/>
        </w:rPr>
      </w:pPr>
    </w:p>
    <w:p w14:paraId="0B2B2D09" w14:textId="057BF9AA" w:rsidR="007B752A" w:rsidRPr="007B752A" w:rsidRDefault="007B752A" w:rsidP="007B752A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7B752A">
        <w:rPr>
          <w:b/>
          <w:bCs/>
        </w:rPr>
        <w:t>Add JavaFX and MySQL Java Connection Library to the project</w:t>
      </w:r>
    </w:p>
    <w:p w14:paraId="7AE97F41" w14:textId="37F9D0B9" w:rsidR="007B752A" w:rsidRPr="007B752A" w:rsidRDefault="007B752A" w:rsidP="007B752A">
      <w:pPr>
        <w:pStyle w:val="ListParagraph"/>
        <w:jc w:val="both"/>
        <w:rPr>
          <w:lang w:val="en-ID"/>
        </w:rPr>
      </w:pPr>
      <w:r w:rsidRPr="007B752A">
        <w:rPr>
          <w:lang w:val="en-ID"/>
        </w:rPr>
        <w:t>Using Eclipse:</w:t>
      </w:r>
    </w:p>
    <w:p w14:paraId="6AC3CDEE" w14:textId="0ECB8376" w:rsidR="007B752A" w:rsidRPr="007B752A" w:rsidRDefault="007B752A" w:rsidP="007B752A">
      <w:pPr>
        <w:pStyle w:val="ListParagraph"/>
        <w:numPr>
          <w:ilvl w:val="0"/>
          <w:numId w:val="23"/>
        </w:numPr>
        <w:jc w:val="both"/>
        <w:rPr>
          <w:lang w:val="en-ID"/>
        </w:rPr>
      </w:pPr>
      <w:r w:rsidRPr="007B752A">
        <w:rPr>
          <w:lang w:val="en-ID"/>
        </w:rPr>
        <w:t>Right click on project folder -&gt; Build Path -&gt; Configure Build Path...</w:t>
      </w:r>
    </w:p>
    <w:p w14:paraId="74C02443" w14:textId="4C2E74CA" w:rsidR="007B752A" w:rsidRPr="007B752A" w:rsidRDefault="007B752A" w:rsidP="007B752A">
      <w:pPr>
        <w:pStyle w:val="ListParagraph"/>
        <w:numPr>
          <w:ilvl w:val="0"/>
          <w:numId w:val="23"/>
        </w:numPr>
        <w:jc w:val="both"/>
        <w:rPr>
          <w:lang w:val="en-ID"/>
        </w:rPr>
      </w:pPr>
      <w:r w:rsidRPr="007B752A">
        <w:rPr>
          <w:lang w:val="en-ID"/>
        </w:rPr>
        <w:t xml:space="preserve">On Libraries tab, click on </w:t>
      </w:r>
      <w:proofErr w:type="spellStart"/>
      <w:r w:rsidRPr="007B752A">
        <w:rPr>
          <w:lang w:val="en-ID"/>
        </w:rPr>
        <w:t>Modulepath</w:t>
      </w:r>
      <w:proofErr w:type="spellEnd"/>
      <w:r w:rsidRPr="007B752A">
        <w:rPr>
          <w:lang w:val="en-ID"/>
        </w:rPr>
        <w:t xml:space="preserve"> -&gt; Add Library -&gt; User Library</w:t>
      </w:r>
    </w:p>
    <w:p w14:paraId="1EDED1B5" w14:textId="62158DA6" w:rsidR="007B752A" w:rsidRDefault="007B752A" w:rsidP="007B752A">
      <w:pPr>
        <w:pStyle w:val="ListParagraph"/>
        <w:numPr>
          <w:ilvl w:val="0"/>
          <w:numId w:val="23"/>
        </w:numPr>
        <w:jc w:val="both"/>
        <w:rPr>
          <w:lang w:val="en-ID"/>
        </w:rPr>
      </w:pPr>
      <w:r w:rsidRPr="007B752A">
        <w:rPr>
          <w:lang w:val="en-ID"/>
        </w:rPr>
        <w:t>Check JavaFX and MySQL and then apply changes</w:t>
      </w:r>
    </w:p>
    <w:p w14:paraId="3631DA73" w14:textId="77777777" w:rsidR="007B752A" w:rsidRPr="007B752A" w:rsidRDefault="007B752A" w:rsidP="007B752A">
      <w:pPr>
        <w:ind w:left="360"/>
        <w:jc w:val="both"/>
        <w:rPr>
          <w:lang w:val="en-ID"/>
        </w:rPr>
      </w:pPr>
    </w:p>
    <w:p w14:paraId="3E2CB0B6" w14:textId="53A8FEC5" w:rsidR="007B752A" w:rsidRPr="007B752A" w:rsidRDefault="007B752A" w:rsidP="007B752A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7B752A">
        <w:rPr>
          <w:b/>
          <w:bCs/>
        </w:rPr>
        <w:t>Set up the MySQL database</w:t>
      </w:r>
    </w:p>
    <w:p w14:paraId="3F03AADD" w14:textId="582F9254" w:rsidR="007B752A" w:rsidRDefault="007B752A" w:rsidP="007B752A">
      <w:pPr>
        <w:pStyle w:val="ListParagraph"/>
        <w:jc w:val="both"/>
      </w:pPr>
      <w:proofErr w:type="spellStart"/>
      <w:r w:rsidRPr="007B752A">
        <w:t>mysql</w:t>
      </w:r>
      <w:proofErr w:type="spellEnd"/>
      <w:r w:rsidRPr="007B752A">
        <w:t xml:space="preserve"> -u root -p &lt; /[</w:t>
      </w:r>
      <w:proofErr w:type="spellStart"/>
      <w:r w:rsidRPr="007B752A">
        <w:t>Documentation_SQL</w:t>
      </w:r>
      <w:proofErr w:type="spellEnd"/>
      <w:r w:rsidRPr="007B752A">
        <w:t>]/</w:t>
      </w:r>
      <w:proofErr w:type="spellStart"/>
      <w:r w:rsidRPr="007B752A">
        <w:t>calouself.sql</w:t>
      </w:r>
      <w:proofErr w:type="spellEnd"/>
    </w:p>
    <w:p w14:paraId="0560981F" w14:textId="77777777" w:rsidR="007B752A" w:rsidRDefault="007B752A" w:rsidP="007B752A">
      <w:pPr>
        <w:pStyle w:val="ListParagraph"/>
        <w:jc w:val="both"/>
      </w:pPr>
    </w:p>
    <w:p w14:paraId="3B8DB8E6" w14:textId="42ABAFFE" w:rsidR="007B752A" w:rsidRPr="007B752A" w:rsidRDefault="007B752A" w:rsidP="007B752A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7B752A">
        <w:rPr>
          <w:b/>
          <w:bCs/>
        </w:rPr>
        <w:t>Configure database connection</w:t>
      </w:r>
    </w:p>
    <w:p w14:paraId="73B81E4A" w14:textId="2AAEED2A" w:rsidR="007B752A" w:rsidRDefault="007B752A" w:rsidP="007B752A">
      <w:pPr>
        <w:pStyle w:val="ListParagraph"/>
        <w:jc w:val="both"/>
      </w:pPr>
      <w:r w:rsidRPr="007B752A">
        <w:t>Update the database connection settings in connect/Connect.java</w:t>
      </w:r>
      <w:r>
        <w:t xml:space="preserve"> </w:t>
      </w:r>
    </w:p>
    <w:p w14:paraId="3E9E69C4" w14:textId="77777777" w:rsidR="007B752A" w:rsidRDefault="007B752A" w:rsidP="007B752A">
      <w:pPr>
        <w:pStyle w:val="ListParagraph"/>
        <w:jc w:val="both"/>
      </w:pPr>
    </w:p>
    <w:p w14:paraId="340C8190" w14:textId="69908B0C" w:rsidR="007B752A" w:rsidRPr="007B752A" w:rsidRDefault="007B752A" w:rsidP="007B752A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7B752A">
        <w:rPr>
          <w:b/>
          <w:bCs/>
        </w:rPr>
        <w:t>Compile and run</w:t>
      </w:r>
    </w:p>
    <w:p w14:paraId="16A5E213" w14:textId="77777777" w:rsidR="00DB74BF" w:rsidRDefault="00DB74BF" w:rsidP="007B752A">
      <w:pPr>
        <w:jc w:val="both"/>
      </w:pPr>
    </w:p>
    <w:p w14:paraId="10901A0E" w14:textId="3E965C03" w:rsidR="007B752A" w:rsidRPr="007B752A" w:rsidRDefault="007B752A" w:rsidP="007B752A">
      <w:pPr>
        <w:pStyle w:val="ListParagraph"/>
        <w:numPr>
          <w:ilvl w:val="0"/>
          <w:numId w:val="19"/>
        </w:numPr>
        <w:jc w:val="both"/>
        <w:rPr>
          <w:b/>
          <w:bCs/>
          <w:sz w:val="28"/>
          <w:szCs w:val="28"/>
        </w:rPr>
      </w:pPr>
      <w:r w:rsidRPr="007B752A">
        <w:rPr>
          <w:b/>
          <w:bCs/>
          <w:sz w:val="28"/>
          <w:szCs w:val="28"/>
        </w:rPr>
        <w:t>Build using</w:t>
      </w:r>
    </w:p>
    <w:p w14:paraId="373281D0" w14:textId="3D5F0ECC" w:rsidR="007B752A" w:rsidRDefault="007B752A" w:rsidP="007B752A">
      <w:pPr>
        <w:pStyle w:val="ListParagraph"/>
        <w:numPr>
          <w:ilvl w:val="0"/>
          <w:numId w:val="23"/>
        </w:numPr>
        <w:jc w:val="both"/>
      </w:pPr>
      <w:r>
        <w:t>Eclipse Version 4.34.0 (2024-12)</w:t>
      </w:r>
    </w:p>
    <w:p w14:paraId="27AAD045" w14:textId="1A82954B" w:rsidR="007B752A" w:rsidRDefault="007B752A" w:rsidP="007B752A">
      <w:pPr>
        <w:pStyle w:val="ListParagraph"/>
        <w:numPr>
          <w:ilvl w:val="0"/>
          <w:numId w:val="23"/>
        </w:numPr>
        <w:jc w:val="both"/>
      </w:pPr>
      <w:r>
        <w:t>Java 23.0.1 (2024-10-15)</w:t>
      </w:r>
    </w:p>
    <w:p w14:paraId="5F04BA63" w14:textId="54F1B3A3" w:rsidR="007B752A" w:rsidRDefault="007B752A" w:rsidP="007B752A">
      <w:pPr>
        <w:pStyle w:val="ListParagraph"/>
        <w:numPr>
          <w:ilvl w:val="0"/>
          <w:numId w:val="23"/>
        </w:numPr>
        <w:jc w:val="both"/>
      </w:pPr>
      <w:r>
        <w:t>JavaFX 21.0.4</w:t>
      </w:r>
    </w:p>
    <w:p w14:paraId="536F4134" w14:textId="1056C452" w:rsidR="007B752A" w:rsidRDefault="007B752A" w:rsidP="007B752A">
      <w:pPr>
        <w:pStyle w:val="ListParagraph"/>
        <w:numPr>
          <w:ilvl w:val="0"/>
          <w:numId w:val="23"/>
        </w:numPr>
        <w:jc w:val="both"/>
      </w:pPr>
      <w:r>
        <w:t>MySQL Java Connection Library 8.0.24</w:t>
      </w:r>
    </w:p>
    <w:p w14:paraId="342FFE26" w14:textId="350A147D" w:rsidR="007B752A" w:rsidRDefault="007B752A" w:rsidP="007B752A">
      <w:pPr>
        <w:pStyle w:val="ListParagraph"/>
        <w:numPr>
          <w:ilvl w:val="0"/>
          <w:numId w:val="23"/>
        </w:numPr>
        <w:jc w:val="both"/>
      </w:pPr>
      <w:r>
        <w:t>XAMPP 8.2.4-0</w:t>
      </w:r>
    </w:p>
    <w:p w14:paraId="3F8EBB48" w14:textId="77777777" w:rsidR="00C07BBA" w:rsidRPr="00682E72" w:rsidRDefault="00C07BBA" w:rsidP="00C07BBA">
      <w:pPr>
        <w:ind w:left="360"/>
        <w:jc w:val="both"/>
      </w:pPr>
    </w:p>
    <w:p w14:paraId="175CEEB2" w14:textId="7FC0DC62" w:rsidR="009F37DD" w:rsidRPr="00682E72" w:rsidRDefault="009F37DD" w:rsidP="0089709A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24D38D92" w14:textId="72821A9D" w:rsidR="009F37DD" w:rsidRPr="006249FF" w:rsidRDefault="00DB74BF" w:rsidP="0089709A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006249FF">
        <w:rPr>
          <w:b/>
          <w:bCs/>
        </w:rPr>
        <w:t>JavaFX Documentation</w:t>
      </w:r>
    </w:p>
    <w:p w14:paraId="79E1EAD2" w14:textId="7904CE73" w:rsidR="00DB74BF" w:rsidRDefault="00DB74BF" w:rsidP="00DB74BF">
      <w:pPr>
        <w:pStyle w:val="ListParagraph"/>
        <w:numPr>
          <w:ilvl w:val="0"/>
          <w:numId w:val="23"/>
        </w:numPr>
        <w:spacing w:line="360" w:lineRule="auto"/>
        <w:jc w:val="both"/>
      </w:pPr>
      <w:hyperlink r:id="rId20" w:history="1">
        <w:r w:rsidRPr="00684405">
          <w:rPr>
            <w:rStyle w:val="Hyperlink"/>
          </w:rPr>
          <w:t>https://openjfx.io/javadoc/21/</w:t>
        </w:r>
      </w:hyperlink>
      <w:r>
        <w:t xml:space="preserve"> </w:t>
      </w:r>
    </w:p>
    <w:p w14:paraId="6AFA85F4" w14:textId="0D776CE9" w:rsidR="00DB74BF" w:rsidRDefault="00DB74BF" w:rsidP="00DB74BF">
      <w:pPr>
        <w:pStyle w:val="ListParagraph"/>
        <w:numPr>
          <w:ilvl w:val="0"/>
          <w:numId w:val="23"/>
        </w:numPr>
        <w:spacing w:line="360" w:lineRule="auto"/>
        <w:jc w:val="both"/>
      </w:pPr>
      <w:hyperlink r:id="rId21" w:history="1">
        <w:r w:rsidRPr="00684405">
          <w:rPr>
            <w:rStyle w:val="Hyperlink"/>
          </w:rPr>
          <w:t>https://docs.oracle.com/javase/8/javafx/api/toc.htm</w:t>
        </w:r>
      </w:hyperlink>
      <w:r>
        <w:t xml:space="preserve"> </w:t>
      </w:r>
    </w:p>
    <w:p w14:paraId="3D3F1C08" w14:textId="79A25E38" w:rsidR="00DB74BF" w:rsidRPr="00682E72" w:rsidRDefault="00DB74BF" w:rsidP="00DB74BF">
      <w:pPr>
        <w:pStyle w:val="ListParagraph"/>
        <w:spacing w:line="360" w:lineRule="auto"/>
        <w:jc w:val="both"/>
      </w:pPr>
    </w:p>
    <w:p w14:paraId="14C5A7D8" w14:textId="03FF87AE" w:rsidR="00D43382" w:rsidRPr="006249FF" w:rsidRDefault="006249FF" w:rsidP="0089709A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006249FF">
        <w:rPr>
          <w:b/>
          <w:bCs/>
        </w:rPr>
        <w:t xml:space="preserve">MySQL Documentation </w:t>
      </w:r>
    </w:p>
    <w:p w14:paraId="5C34C9F0" w14:textId="681946F6" w:rsidR="006249FF" w:rsidRDefault="006249FF" w:rsidP="006249FF">
      <w:pPr>
        <w:pStyle w:val="ListParagraph"/>
        <w:numPr>
          <w:ilvl w:val="0"/>
          <w:numId w:val="23"/>
        </w:numPr>
        <w:spacing w:line="360" w:lineRule="auto"/>
        <w:jc w:val="both"/>
      </w:pPr>
      <w:hyperlink r:id="rId22" w:history="1">
        <w:r w:rsidRPr="00684405">
          <w:rPr>
            <w:rStyle w:val="Hyperlink"/>
          </w:rPr>
          <w:t>https://dev.mysql.com/doc/</w:t>
        </w:r>
      </w:hyperlink>
      <w:r>
        <w:t xml:space="preserve"> </w:t>
      </w:r>
    </w:p>
    <w:p w14:paraId="7033DB1E" w14:textId="30BC2670" w:rsidR="006249FF" w:rsidRDefault="006249FF" w:rsidP="006249FF">
      <w:pPr>
        <w:pStyle w:val="ListParagraph"/>
        <w:numPr>
          <w:ilvl w:val="0"/>
          <w:numId w:val="23"/>
        </w:numPr>
        <w:spacing w:line="360" w:lineRule="auto"/>
        <w:jc w:val="both"/>
      </w:pPr>
      <w:hyperlink r:id="rId23" w:history="1">
        <w:r w:rsidRPr="00684405">
          <w:rPr>
            <w:rStyle w:val="Hyperlink"/>
          </w:rPr>
          <w:t>https://www.mysql.com/products/connector/</w:t>
        </w:r>
      </w:hyperlink>
      <w:r>
        <w:t xml:space="preserve"> </w:t>
      </w:r>
    </w:p>
    <w:p w14:paraId="3DBC154C" w14:textId="2F4FC58F" w:rsidR="006249FF" w:rsidRPr="00682E72" w:rsidRDefault="006249FF" w:rsidP="006249FF">
      <w:pPr>
        <w:spacing w:line="360" w:lineRule="auto"/>
        <w:ind w:left="360"/>
        <w:jc w:val="both"/>
      </w:pPr>
    </w:p>
    <w:p w14:paraId="181DA48F" w14:textId="6F54617F" w:rsidR="002F11B8" w:rsidRPr="006249FF" w:rsidRDefault="006249FF" w:rsidP="0089709A">
      <w:pPr>
        <w:pStyle w:val="ListParagraph"/>
        <w:numPr>
          <w:ilvl w:val="0"/>
          <w:numId w:val="21"/>
        </w:numPr>
        <w:spacing w:line="360" w:lineRule="auto"/>
        <w:jc w:val="both"/>
        <w:rPr>
          <w:b/>
          <w:bCs/>
        </w:rPr>
      </w:pPr>
      <w:r w:rsidRPr="006249FF">
        <w:rPr>
          <w:b/>
          <w:bCs/>
        </w:rPr>
        <w:t>Java Development Resources</w:t>
      </w:r>
    </w:p>
    <w:p w14:paraId="18176574" w14:textId="295E1819" w:rsidR="006249FF" w:rsidRDefault="006249FF" w:rsidP="006249FF">
      <w:pPr>
        <w:pStyle w:val="ListParagraph"/>
        <w:numPr>
          <w:ilvl w:val="0"/>
          <w:numId w:val="23"/>
        </w:numPr>
        <w:spacing w:line="360" w:lineRule="auto"/>
        <w:jc w:val="both"/>
      </w:pPr>
      <w:hyperlink r:id="rId24" w:history="1">
        <w:r w:rsidRPr="00684405">
          <w:rPr>
            <w:rStyle w:val="Hyperlink"/>
          </w:rPr>
          <w:t>https://docs.oracle.com/en/java/</w:t>
        </w:r>
      </w:hyperlink>
      <w:r>
        <w:t xml:space="preserve"> </w:t>
      </w:r>
    </w:p>
    <w:p w14:paraId="549BC68A" w14:textId="6928AF43" w:rsidR="006249FF" w:rsidRDefault="006249FF" w:rsidP="006249FF">
      <w:pPr>
        <w:pStyle w:val="ListParagraph"/>
        <w:numPr>
          <w:ilvl w:val="0"/>
          <w:numId w:val="23"/>
        </w:numPr>
        <w:spacing w:line="360" w:lineRule="auto"/>
        <w:jc w:val="both"/>
      </w:pPr>
      <w:hyperlink r:id="rId25" w:history="1">
        <w:r w:rsidRPr="00684405">
          <w:rPr>
            <w:rStyle w:val="Hyperlink"/>
          </w:rPr>
          <w:t>https://docs.oracle.com/javase/tutorial/</w:t>
        </w:r>
      </w:hyperlink>
      <w:r>
        <w:t xml:space="preserve"> </w:t>
      </w:r>
    </w:p>
    <w:p w14:paraId="4A906EF0" w14:textId="2D745072" w:rsidR="006249FF" w:rsidRPr="00682E72" w:rsidRDefault="006249FF" w:rsidP="006249FF">
      <w:pPr>
        <w:spacing w:line="360" w:lineRule="auto"/>
        <w:ind w:left="360"/>
        <w:jc w:val="both"/>
      </w:pPr>
    </w:p>
    <w:p w14:paraId="707473ED" w14:textId="30A4BEE6" w:rsidR="00682E72" w:rsidRPr="00682E72" w:rsidRDefault="00682E72" w:rsidP="0089709A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20C92FD6" w:rsidR="002F5E84" w:rsidRDefault="00B63853" w:rsidP="0089709A">
      <w:pPr>
        <w:pStyle w:val="ListParagraph"/>
        <w:numPr>
          <w:ilvl w:val="0"/>
          <w:numId w:val="22"/>
        </w:numPr>
        <w:spacing w:line="360" w:lineRule="auto"/>
        <w:jc w:val="both"/>
      </w:pPr>
      <w:r w:rsidRPr="00B63853">
        <w:t>2602187664</w:t>
      </w:r>
      <w:r>
        <w:t xml:space="preserve"> </w:t>
      </w:r>
      <w:r w:rsidR="00A81038">
        <w:t>–</w:t>
      </w:r>
      <w:r>
        <w:t xml:space="preserve"> </w:t>
      </w:r>
      <w:r w:rsidRPr="00B63853">
        <w:t xml:space="preserve">Stanislaus Kanaya Jerry </w:t>
      </w:r>
      <w:proofErr w:type="spellStart"/>
      <w:r w:rsidRPr="00B63853">
        <w:t>Febriano</w:t>
      </w:r>
      <w:proofErr w:type="spellEnd"/>
    </w:p>
    <w:p w14:paraId="4DC65843" w14:textId="5D451597" w:rsidR="002F5E84" w:rsidRDefault="00B63853" w:rsidP="0089709A">
      <w:pPr>
        <w:pStyle w:val="ListParagraph"/>
        <w:numPr>
          <w:ilvl w:val="0"/>
          <w:numId w:val="22"/>
        </w:numPr>
        <w:spacing w:line="360" w:lineRule="auto"/>
        <w:jc w:val="both"/>
      </w:pPr>
      <w:r w:rsidRPr="00B63853">
        <w:t>2602093992</w:t>
      </w:r>
      <w:r>
        <w:t xml:space="preserve"> </w:t>
      </w:r>
      <w:r w:rsidR="002F5E84">
        <w:t xml:space="preserve">– </w:t>
      </w:r>
      <w:r w:rsidRPr="00B63853">
        <w:t xml:space="preserve">Valeska Valentin </w:t>
      </w:r>
      <w:proofErr w:type="spellStart"/>
      <w:r w:rsidRPr="00B63853">
        <w:t>Ekklesia</w:t>
      </w:r>
      <w:proofErr w:type="spellEnd"/>
    </w:p>
    <w:p w14:paraId="040070FD" w14:textId="3802BE33" w:rsidR="002F5E84" w:rsidRDefault="00B63853" w:rsidP="0089709A">
      <w:pPr>
        <w:pStyle w:val="ListParagraph"/>
        <w:numPr>
          <w:ilvl w:val="0"/>
          <w:numId w:val="22"/>
        </w:numPr>
        <w:spacing w:line="360" w:lineRule="auto"/>
        <w:jc w:val="both"/>
      </w:pPr>
      <w:r w:rsidRPr="00B63853">
        <w:t>2602093714</w:t>
      </w:r>
      <w:r w:rsidR="002F5E84">
        <w:t xml:space="preserve"> – </w:t>
      </w:r>
      <w:r w:rsidRPr="00B63853">
        <w:t>Nicholas Vincent Chao</w:t>
      </w:r>
    </w:p>
    <w:p w14:paraId="4BB5B5E4" w14:textId="7865AC14" w:rsidR="00D43382" w:rsidRPr="00682E72" w:rsidRDefault="00B63853" w:rsidP="0089709A">
      <w:pPr>
        <w:pStyle w:val="ListParagraph"/>
        <w:numPr>
          <w:ilvl w:val="0"/>
          <w:numId w:val="22"/>
        </w:numPr>
        <w:spacing w:line="360" w:lineRule="auto"/>
        <w:jc w:val="both"/>
      </w:pPr>
      <w:r w:rsidRPr="00B63853">
        <w:t>2602138214</w:t>
      </w:r>
      <w:r>
        <w:t xml:space="preserve"> </w:t>
      </w:r>
      <w:r w:rsidR="002F5E84">
        <w:t xml:space="preserve">– </w:t>
      </w:r>
      <w:r w:rsidRPr="00B63853">
        <w:t xml:space="preserve">Reynaldo </w:t>
      </w:r>
      <w:proofErr w:type="spellStart"/>
      <w:r w:rsidRPr="00B63853">
        <w:t>Marchell</w:t>
      </w:r>
      <w:proofErr w:type="spellEnd"/>
      <w:r w:rsidRPr="00B63853">
        <w:t xml:space="preserve"> Bagas </w:t>
      </w:r>
      <w:proofErr w:type="spellStart"/>
      <w:r w:rsidRPr="00B63853">
        <w:t>Adji</w:t>
      </w:r>
      <w:proofErr w:type="spellEnd"/>
    </w:p>
    <w:sectPr w:rsidR="00D43382" w:rsidRPr="00682E72" w:rsidSect="00DF2179">
      <w:headerReference w:type="default" r:id="rId26"/>
      <w:footerReference w:type="default" r:id="rId27"/>
      <w:headerReference w:type="first" r:id="rId28"/>
      <w:footerReference w:type="first" r:id="rId29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976FF" w14:textId="77777777" w:rsidR="00195A82" w:rsidRDefault="00195A82" w:rsidP="00273E4A">
      <w:r>
        <w:separator/>
      </w:r>
    </w:p>
  </w:endnote>
  <w:endnote w:type="continuationSeparator" w:id="0">
    <w:p w14:paraId="3EB5D023" w14:textId="77777777" w:rsidR="00195A82" w:rsidRDefault="00195A8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E2BD11" w14:textId="77777777" w:rsidR="00195A82" w:rsidRDefault="00195A82" w:rsidP="00273E4A">
      <w:r>
        <w:separator/>
      </w:r>
    </w:p>
  </w:footnote>
  <w:footnote w:type="continuationSeparator" w:id="0">
    <w:p w14:paraId="6CAE40B1" w14:textId="77777777" w:rsidR="00195A82" w:rsidRDefault="00195A8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EF231C"/>
    <w:multiLevelType w:val="hybridMultilevel"/>
    <w:tmpl w:val="8C087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2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886667"/>
    <w:multiLevelType w:val="hybridMultilevel"/>
    <w:tmpl w:val="8CAC3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A72D1"/>
    <w:multiLevelType w:val="hybridMultilevel"/>
    <w:tmpl w:val="069276E4"/>
    <w:lvl w:ilvl="0" w:tplc="971EFEF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336104"/>
    <w:multiLevelType w:val="hybridMultilevel"/>
    <w:tmpl w:val="367A3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55716">
    <w:abstractNumId w:val="2"/>
  </w:num>
  <w:num w:numId="2" w16cid:durableId="700859640">
    <w:abstractNumId w:val="11"/>
  </w:num>
  <w:num w:numId="3" w16cid:durableId="1477143253">
    <w:abstractNumId w:val="16"/>
  </w:num>
  <w:num w:numId="4" w16cid:durableId="365524174">
    <w:abstractNumId w:val="12"/>
  </w:num>
  <w:num w:numId="5" w16cid:durableId="818232807">
    <w:abstractNumId w:val="22"/>
  </w:num>
  <w:num w:numId="6" w16cid:durableId="1021666336">
    <w:abstractNumId w:val="15"/>
  </w:num>
  <w:num w:numId="7" w16cid:durableId="936905857">
    <w:abstractNumId w:val="23"/>
  </w:num>
  <w:num w:numId="8" w16cid:durableId="1016274596">
    <w:abstractNumId w:val="0"/>
  </w:num>
  <w:num w:numId="9" w16cid:durableId="1831289634">
    <w:abstractNumId w:val="4"/>
  </w:num>
  <w:num w:numId="10" w16cid:durableId="101672904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8"/>
  </w:num>
  <w:num w:numId="14" w16cid:durableId="846210765">
    <w:abstractNumId w:val="7"/>
  </w:num>
  <w:num w:numId="15" w16cid:durableId="896401814">
    <w:abstractNumId w:val="3"/>
  </w:num>
  <w:num w:numId="16" w16cid:durableId="1473523500">
    <w:abstractNumId w:val="21"/>
  </w:num>
  <w:num w:numId="17" w16cid:durableId="410392399">
    <w:abstractNumId w:val="1"/>
  </w:num>
  <w:num w:numId="18" w16cid:durableId="974529396">
    <w:abstractNumId w:val="17"/>
  </w:num>
  <w:num w:numId="19" w16cid:durableId="2079478833">
    <w:abstractNumId w:val="5"/>
  </w:num>
  <w:num w:numId="20" w16cid:durableId="1228417263">
    <w:abstractNumId w:val="20"/>
  </w:num>
  <w:num w:numId="21" w16cid:durableId="1464230971">
    <w:abstractNumId w:val="10"/>
  </w:num>
  <w:num w:numId="22" w16cid:durableId="261691893">
    <w:abstractNumId w:val="9"/>
  </w:num>
  <w:num w:numId="23" w16cid:durableId="1658848287">
    <w:abstractNumId w:val="14"/>
  </w:num>
  <w:num w:numId="24" w16cid:durableId="1522626031">
    <w:abstractNumId w:val="6"/>
  </w:num>
  <w:num w:numId="25" w16cid:durableId="1350641054">
    <w:abstractNumId w:val="13"/>
  </w:num>
  <w:num w:numId="26" w16cid:durableId="17263685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2D4B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1292"/>
    <w:rsid w:val="00195493"/>
    <w:rsid w:val="001955A6"/>
    <w:rsid w:val="00195A82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3ED9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5557D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26F11"/>
    <w:rsid w:val="005314B7"/>
    <w:rsid w:val="00535DA7"/>
    <w:rsid w:val="00542033"/>
    <w:rsid w:val="005439D1"/>
    <w:rsid w:val="00543E75"/>
    <w:rsid w:val="005447D7"/>
    <w:rsid w:val="00545FF2"/>
    <w:rsid w:val="005475C7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07FD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249FF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B7267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425C3"/>
    <w:rsid w:val="00754320"/>
    <w:rsid w:val="0077296C"/>
    <w:rsid w:val="0077395E"/>
    <w:rsid w:val="00787247"/>
    <w:rsid w:val="007955AD"/>
    <w:rsid w:val="0079595C"/>
    <w:rsid w:val="007A3C87"/>
    <w:rsid w:val="007A461F"/>
    <w:rsid w:val="007A51D7"/>
    <w:rsid w:val="007B5A6A"/>
    <w:rsid w:val="007B752A"/>
    <w:rsid w:val="007C0E92"/>
    <w:rsid w:val="007C1C37"/>
    <w:rsid w:val="007D51E0"/>
    <w:rsid w:val="007D6844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0410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9709A"/>
    <w:rsid w:val="008A7326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45144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4ABA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5973"/>
    <w:rsid w:val="00B5687B"/>
    <w:rsid w:val="00B63853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BF7EA9"/>
    <w:rsid w:val="00C02695"/>
    <w:rsid w:val="00C029E3"/>
    <w:rsid w:val="00C07BBA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12D2"/>
    <w:rsid w:val="00D04084"/>
    <w:rsid w:val="00D04D11"/>
    <w:rsid w:val="00D166C1"/>
    <w:rsid w:val="00D22C95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B74BF"/>
    <w:rsid w:val="00DC1543"/>
    <w:rsid w:val="00DC1C10"/>
    <w:rsid w:val="00DC4B9D"/>
    <w:rsid w:val="00DC5553"/>
    <w:rsid w:val="00DC700A"/>
    <w:rsid w:val="00DD4A70"/>
    <w:rsid w:val="00DD58A2"/>
    <w:rsid w:val="00DE13F6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5E29"/>
    <w:rsid w:val="00E36B77"/>
    <w:rsid w:val="00E36EA8"/>
    <w:rsid w:val="00E43009"/>
    <w:rsid w:val="00E45E7D"/>
    <w:rsid w:val="00E502A7"/>
    <w:rsid w:val="00E5474C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43B1"/>
    <w:rsid w:val="00EC4D7B"/>
    <w:rsid w:val="00EC681F"/>
    <w:rsid w:val="00ED2BD7"/>
    <w:rsid w:val="00ED5890"/>
    <w:rsid w:val="00EF17AC"/>
    <w:rsid w:val="00F02FDB"/>
    <w:rsid w:val="00F1014B"/>
    <w:rsid w:val="00F1157F"/>
    <w:rsid w:val="00F21EB6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DB74BF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3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docs.oracle.com/javase/8/javafx/api/toc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racle.com/javase/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openjfx.io/javadoc/21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en/jav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ysql.com/products/connector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.mysql.com/doc/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C:\DOCUME~1\MASTER~1\LOCALS~1\Temp\Rar$DI23.500\20120510 FM-BINUS-AA-FPT-66-R Template Soal.dotx</Template>
  <TotalTime>1</TotalTime>
  <Pages>9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REYNALDO MARCHELL BAGAS ADJI</cp:lastModifiedBy>
  <cp:revision>3</cp:revision>
  <cp:lastPrinted>2024-12-15T12:59:00Z</cp:lastPrinted>
  <dcterms:created xsi:type="dcterms:W3CDTF">2024-12-15T12:59:00Z</dcterms:created>
  <dcterms:modified xsi:type="dcterms:W3CDTF">2024-12-15T13:00:00Z</dcterms:modified>
</cp:coreProperties>
</file>